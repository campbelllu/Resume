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40" w:type="pct"/>
        <w:tblInd w:w="-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600"/>
        <w:gridCol w:w="7867"/>
      </w:tblGrid>
      <w:tr w:rsidR="007E48A7" w:rsidRPr="007E48A7" w:rsidTr="009A11A1">
        <w:trPr>
          <w:trHeight w:val="4491"/>
        </w:trPr>
        <w:tc>
          <w:tcPr>
            <w:tcW w:w="3600" w:type="dxa"/>
            <w:tcMar>
              <w:top w:w="504" w:type="dxa"/>
              <w:right w:w="720" w:type="dxa"/>
            </w:tcMar>
          </w:tcPr>
          <w:p w:rsidR="00523479" w:rsidRPr="00FB73FF" w:rsidRDefault="00E02DCD" w:rsidP="00FB73FF">
            <w:pPr>
              <w:pStyle w:val="Initials"/>
              <w:ind w:left="0"/>
              <w:jc w:val="right"/>
              <w:rPr>
                <w:color w:val="auto"/>
                <w:sz w:val="44"/>
                <w:szCs w:val="44"/>
              </w:rPr>
            </w:pPr>
            <w:r w:rsidRPr="00FB73FF">
              <w:rPr>
                <w:noProof/>
                <w:color w:val="auto"/>
                <w:sz w:val="44"/>
                <w:szCs w:val="44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365F6ED" wp14:editId="29BECF1F">
                      <wp:simplePos x="0" y="0"/>
                      <wp:positionH relativeFrom="column">
                        <wp:posOffset>55880</wp:posOffset>
                      </wp:positionH>
                      <wp:positionV relativeFrom="page">
                        <wp:posOffset>-480060</wp:posOffset>
                      </wp:positionV>
                      <wp:extent cx="7175500" cy="1810385"/>
                      <wp:effectExtent l="0" t="0" r="635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75500" cy="181038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1FB9AAAF" id="Group 1" o:spid="_x0000_s1026" alt="Title: Header graphics" style="position:absolute;margin-left:4.4pt;margin-top:-37.8pt;width:565pt;height:142.55pt;z-index:-251657216;mso-height-percent:180;mso-position-vertical-relative:page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FB73FF" w:rsidRPr="00FB73FF">
              <w:rPr>
                <w:color w:val="auto"/>
                <w:sz w:val="44"/>
                <w:szCs w:val="44"/>
              </w:rPr>
              <w:t>ACU IT Applicant</w:t>
            </w:r>
          </w:p>
          <w:p w:rsidR="00A50939" w:rsidRPr="007E48A7" w:rsidRDefault="0052137E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AFA1A6EEE7854658A5B0820B7EF87749"/>
                </w:placeholder>
                <w:temporary/>
                <w:showingPlcHdr/>
                <w15:appearance w15:val="hidden"/>
              </w:sdtPr>
              <w:sdtEndPr/>
              <w:sdtContent>
                <w:r w:rsidR="00E12C60" w:rsidRPr="007E48A7">
                  <w:t>Objective</w:t>
                </w:r>
              </w:sdtContent>
            </w:sdt>
          </w:p>
          <w:p w:rsidR="002C2CDD" w:rsidRPr="00845AD7" w:rsidRDefault="002205F5" w:rsidP="007569C1">
            <w:r w:rsidRPr="00845AD7">
              <w:rPr>
                <w:rFonts w:cs="Arial"/>
                <w:shd w:val="clear" w:color="auto" w:fill="FFFFFF"/>
              </w:rPr>
              <w:t xml:space="preserve">Proactive self-starter </w:t>
            </w:r>
            <w:r w:rsidR="00A66049">
              <w:rPr>
                <w:rFonts w:cs="Arial"/>
                <w:shd w:val="clear" w:color="auto" w:fill="FFFFFF"/>
              </w:rPr>
              <w:t>transferring</w:t>
            </w:r>
            <w:r w:rsidRPr="00845AD7">
              <w:rPr>
                <w:rFonts w:cs="Arial"/>
                <w:shd w:val="clear" w:color="auto" w:fill="FFFFFF"/>
              </w:rPr>
              <w:t xml:space="preserve"> 12 years of technology experience into a programming, web-focused career.</w:t>
            </w:r>
          </w:p>
          <w:p w:rsidR="002C2CDD" w:rsidRPr="007E48A7" w:rsidRDefault="0052137E" w:rsidP="00B314E6">
            <w:pPr>
              <w:pStyle w:val="Heading3"/>
              <w:spacing w:before="360"/>
            </w:pPr>
            <w:sdt>
              <w:sdtPr>
                <w:alias w:val="Skills:"/>
                <w:tag w:val="Skills:"/>
                <w:id w:val="1490835561"/>
                <w:placeholder>
                  <w:docPart w:val="12EC1607438C474AB0CB7BEDE36A9454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7E48A7">
                  <w:t>Skills</w:t>
                </w:r>
              </w:sdtContent>
            </w:sdt>
          </w:p>
          <w:p w:rsidR="00741125" w:rsidRPr="00B314E6" w:rsidRDefault="00D14220" w:rsidP="00E75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Python, JavaS</w:t>
            </w:r>
            <w:r w:rsidR="00E75E69" w:rsidRPr="00B314E6">
              <w:rPr>
                <w:sz w:val="20"/>
                <w:szCs w:val="20"/>
              </w:rPr>
              <w:t>cript</w:t>
            </w:r>
            <w:r w:rsidR="001E745C">
              <w:rPr>
                <w:sz w:val="20"/>
                <w:szCs w:val="20"/>
              </w:rPr>
              <w:t>,</w:t>
            </w:r>
            <w:r w:rsidR="00E75E69" w:rsidRPr="00B314E6">
              <w:rPr>
                <w:sz w:val="20"/>
                <w:szCs w:val="20"/>
              </w:rPr>
              <w:t xml:space="preserve"> </w:t>
            </w:r>
            <w:r w:rsidR="001E745C">
              <w:rPr>
                <w:sz w:val="20"/>
                <w:szCs w:val="20"/>
              </w:rPr>
              <w:t>jQuery</w:t>
            </w:r>
            <w:r w:rsidR="00246495">
              <w:rPr>
                <w:sz w:val="20"/>
                <w:szCs w:val="20"/>
              </w:rPr>
              <w:t>,</w:t>
            </w:r>
            <w:r w:rsidR="00E75E69" w:rsidRPr="00B314E6">
              <w:rPr>
                <w:sz w:val="20"/>
                <w:szCs w:val="20"/>
              </w:rPr>
              <w:t xml:space="preserve"> CSS3, HTML5, Matlab, Mathematica, Data Analysis, Mathematics, Analytical Reasoning, Sales, Customer Se</w:t>
            </w:r>
            <w:r w:rsidR="00A66049" w:rsidRPr="00B314E6">
              <w:rPr>
                <w:sz w:val="20"/>
                <w:szCs w:val="20"/>
              </w:rPr>
              <w:t>rvice, Documentation &amp; Reports</w:t>
            </w:r>
            <w:r w:rsidR="00D03F8A" w:rsidRPr="00B314E6">
              <w:rPr>
                <w:sz w:val="20"/>
                <w:szCs w:val="20"/>
              </w:rPr>
              <w:t>, Jira</w:t>
            </w:r>
            <w:r w:rsidR="0047288D" w:rsidRPr="00B314E6">
              <w:rPr>
                <w:sz w:val="20"/>
                <w:szCs w:val="20"/>
              </w:rPr>
              <w:t>, Active Directory</w:t>
            </w:r>
          </w:p>
          <w:p w:rsidR="00E75E69" w:rsidRDefault="00845AD7" w:rsidP="00E75E69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1C96D4" wp14:editId="1BD31032">
                      <wp:extent cx="2057400" cy="736600"/>
                      <wp:effectExtent l="0" t="0" r="0" b="635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0" cy="736600"/>
                                <a:chOff x="-2" y="0"/>
                                <a:chExt cx="4697948" cy="924226"/>
                              </a:xfrm>
                            </wpg:grpSpPr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2028752" y="0"/>
                                  <a:ext cx="2669194" cy="9242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845AD7" w:rsidRPr="00A66049" w:rsidRDefault="00862F2F" w:rsidP="00845AD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66049">
                                      <w:rPr>
                                        <w:sz w:val="20"/>
                                        <w:szCs w:val="20"/>
                                      </w:rPr>
                                      <w:t>Python</w:t>
                                    </w:r>
                                  </w:p>
                                  <w:p w:rsidR="00845AD7" w:rsidRPr="00A66049" w:rsidRDefault="00862F2F" w:rsidP="00845AD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66049">
                                      <w:rPr>
                                        <w:sz w:val="20"/>
                                        <w:szCs w:val="20"/>
                                      </w:rPr>
                                      <w:t>Web Dev</w:t>
                                    </w:r>
                                  </w:p>
                                  <w:p w:rsidR="00845AD7" w:rsidRPr="00A66049" w:rsidRDefault="00862F2F" w:rsidP="00845AD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66049">
                                      <w:rPr>
                                        <w:sz w:val="20"/>
                                        <w:szCs w:val="20"/>
                                      </w:rPr>
                                      <w:t>Data Analysis</w:t>
                                    </w:r>
                                  </w:p>
                                  <w:p w:rsidR="00845AD7" w:rsidRPr="00A66049" w:rsidRDefault="00A66049" w:rsidP="00845AD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66049">
                                      <w:rPr>
                                        <w:sz w:val="20"/>
                                        <w:szCs w:val="20"/>
                                      </w:rPr>
                                      <w:t>Modeling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(Math)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0" y="6667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0" y="66676"/>
                                  <a:ext cx="1435482" cy="1390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0" y="26670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ectangle 25"/>
                              <wps:cNvSpPr/>
                              <wps:spPr>
                                <a:xfrm>
                                  <a:off x="3" y="266700"/>
                                  <a:ext cx="1058484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ectangle 26"/>
                              <wps:cNvSpPr/>
                              <wps:spPr>
                                <a:xfrm>
                                  <a:off x="0" y="47625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0" y="476250"/>
                                  <a:ext cx="1478984" cy="1390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0" y="69532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-2" y="695326"/>
                                  <a:ext cx="1915159" cy="1390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3CF2E3" id="Group 5" o:spid="_x0000_s1026" style="width:162pt;height:58pt;mso-position-horizontal-relative:char;mso-position-vertical-relative:line" coordorigin="" coordsize="46979,9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27" type="#_x0000_t202" style="position:absolute;left:20287;width:26692;height:9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" filled="f" stroked="f" strokeweight=".5pt">
                        <v:textbox inset="0,,0">
                          <w:txbxContent>
                            <w:p w:rsidR="00845AD7" w:rsidRPr="00A66049" w:rsidRDefault="00862F2F" w:rsidP="00845AD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66049">
                                <w:rPr>
                                  <w:sz w:val="20"/>
                                  <w:szCs w:val="20"/>
                                </w:rPr>
                                <w:t>Python</w:t>
                              </w:r>
                            </w:p>
                            <w:p w:rsidR="00845AD7" w:rsidRPr="00A66049" w:rsidRDefault="00862F2F" w:rsidP="00845AD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66049">
                                <w:rPr>
                                  <w:sz w:val="20"/>
                                  <w:szCs w:val="20"/>
                                </w:rPr>
                                <w:t>Web Dev</w:t>
                              </w:r>
                            </w:p>
                            <w:p w:rsidR="00845AD7" w:rsidRPr="00A66049" w:rsidRDefault="00862F2F" w:rsidP="00845AD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66049">
                                <w:rPr>
                                  <w:sz w:val="20"/>
                                  <w:szCs w:val="20"/>
                                </w:rPr>
                                <w:t>Data Analysis</w:t>
                              </w:r>
                            </w:p>
                            <w:p w:rsidR="00845AD7" w:rsidRPr="00A66049" w:rsidRDefault="00A66049" w:rsidP="00845AD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66049">
                                <w:rPr>
                                  <w:sz w:val="20"/>
                                  <w:szCs w:val="20"/>
                                </w:rPr>
                                <w:t>Modeling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(Math)</w:t>
                              </w:r>
                            </w:p>
                          </w:txbxContent>
                        </v:textbox>
                      </v:shape>
                      <v:rect id="Rectangle 15" o:spid="_x0000_s1028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" filled="f" strokecolor="#ea4e4e [3204]">
                        <v:stroke joinstyle="round"/>
                      </v:rect>
                      <v:rect id="Rectangle 23" o:spid="_x0000_s1029" style="position:absolute;top:666;width:14354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" fillcolor="#ea4e4e [3204]" stroked="f" strokeweight="1pt"/>
                      <v:rect id="Rectangle 24" o:spid="_x0000_s1030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" filled="f" strokecolor="#ea4e4e [3204]">
                        <v:stroke joinstyle="round"/>
                      </v:rect>
                      <v:rect id="Rectangle 25" o:spid="_x0000_s1031" style="position:absolute;top:2667;width:10584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" fillcolor="#ea4e4e [3204]" stroked="f" strokeweight="1pt"/>
                      <v:rect id="Rectangle 26" o:spid="_x0000_s1032" style="position:absolute;top:4762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" filled="f" strokecolor="#ea4e4e [3204]">
                        <v:stroke joinstyle="round"/>
                      </v:rect>
                      <v:rect id="Rectangle 45" o:spid="_x0000_s1033" style="position:absolute;top:4762;width:14789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" fillcolor="#ea4e4e [3204]" stroked="f" strokeweight="1pt"/>
                      <v:rect id="Rectangle 46" o:spid="_x0000_s1034" style="position:absolute;top:6953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" filled="f" strokecolor="#ea4e4e [3204]">
                        <v:stroke joinstyle="round"/>
                      </v:rect>
                      <v:rect id="Rectangle 47" o:spid="_x0000_s1035" style="position:absolute;top:6953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" fillcolor="#ea4e4e [3204]" stroked="f" strokeweight="1pt"/>
                      <w10:anchorlock/>
                    </v:group>
                  </w:pict>
                </mc:Fallback>
              </mc:AlternateContent>
            </w:r>
          </w:p>
          <w:p w:rsidR="0047288D" w:rsidRDefault="00845AD7" w:rsidP="00E75E69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210517" wp14:editId="0CCCFC4E">
                      <wp:extent cx="1993900" cy="819150"/>
                      <wp:effectExtent l="0" t="0" r="6350" b="0"/>
                      <wp:docPr id="61" name="Group 61">
                        <a:extLst xmlns:a="http://schemas.openxmlformats.org/drawingml/2006/main">
                          <a:ext uri="{C183D7F6-B498-43B3-948B-1728B52AA6E4}">
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3900" cy="819150"/>
                                <a:chOff x="0" y="0"/>
                                <a:chExt cx="4552950" cy="933450"/>
                              </a:xfrm>
                            </wpg:grpSpPr>
                            <wps:wsp>
                              <wps:cNvPr id="62" name="Text Box 62"/>
                              <wps:cNvSpPr txBox="1"/>
                              <wps:spPr>
                                <a:xfrm>
                                  <a:off x="2028752" y="0"/>
                                  <a:ext cx="2524198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845AD7" w:rsidRPr="00415CF3" w:rsidRDefault="00A66049" w:rsidP="00845AD7">
                                    <w:r>
                                      <w:t>Communication</w:t>
                                    </w:r>
                                  </w:p>
                                  <w:p w:rsidR="00845AD7" w:rsidRPr="00415CF3" w:rsidRDefault="00A66049" w:rsidP="00845AD7">
                                    <w:r>
                                      <w:t>Honesty</w:t>
                                    </w:r>
                                  </w:p>
                                  <w:p w:rsidR="00845AD7" w:rsidRPr="00415CF3" w:rsidRDefault="00A66049" w:rsidP="00845AD7">
                                    <w:r>
                                      <w:t>Tact</w:t>
                                    </w:r>
                                  </w:p>
                                  <w:p w:rsidR="00845AD7" w:rsidRPr="00415CF3" w:rsidRDefault="00A66049" w:rsidP="00845AD7">
                                    <w:r>
                                      <w:t>Empathy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Rectangle 63"/>
                              <wps:cNvSpPr/>
                              <wps:spPr>
                                <a:xfrm>
                                  <a:off x="0" y="6667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0" y="66675"/>
                                  <a:ext cx="1915162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0" y="26670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0" y="266700"/>
                                  <a:ext cx="1915160" cy="1390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0" y="47625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Rectangle 68"/>
                              <wps:cNvSpPr/>
                              <wps:spPr>
                                <a:xfrm>
                                  <a:off x="0" y="476249"/>
                                  <a:ext cx="1899479" cy="1390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Rectangle 69"/>
                              <wps:cNvSpPr/>
                              <wps:spPr>
                                <a:xfrm>
                                  <a:off x="0" y="69532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0" y="695326"/>
                                  <a:ext cx="1899479" cy="1317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4E4D7" id="Group 61" o:spid="_x0000_s1036" style="width:157pt;height:64.5pt;mso-position-horizontal-relative:char;mso-position-vertical-relative:line" coordsize="45529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">
                      <v:shape id="Text Box 62" o:spid="_x0000_s1037" type="#_x0000_t202" style="position:absolute;left:20287;width:25242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" filled="f" stroked="f" strokeweight=".5pt">
                        <v:textbox inset="0,,0">
                          <w:txbxContent>
                            <w:p w:rsidR="00845AD7" w:rsidRPr="00415CF3" w:rsidRDefault="00A66049" w:rsidP="00845AD7">
                              <w:r>
                                <w:t>Communication</w:t>
                              </w:r>
                            </w:p>
                            <w:p w:rsidR="00845AD7" w:rsidRPr="00415CF3" w:rsidRDefault="00A66049" w:rsidP="00845AD7">
                              <w:r>
                                <w:t>Honesty</w:t>
                              </w:r>
                            </w:p>
                            <w:p w:rsidR="00845AD7" w:rsidRPr="00415CF3" w:rsidRDefault="00A66049" w:rsidP="00845AD7">
                              <w:r>
                                <w:t>Tact</w:t>
                              </w:r>
                            </w:p>
                            <w:p w:rsidR="00845AD7" w:rsidRPr="00415CF3" w:rsidRDefault="00A66049" w:rsidP="00845AD7">
                              <w:r>
                                <w:t>Empathy</w:t>
                              </w:r>
                            </w:p>
                          </w:txbxContent>
                        </v:textbox>
                      </v:shape>
                      <v:rect id="Rectangle 63" o:spid="_x0000_s1038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" filled="f" strokecolor="#ea4e4e [3204]">
                        <v:stroke joinstyle="round"/>
                      </v:rect>
                      <v:rect id="Rectangle 64" o:spid="_x0000_s1039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" fillcolor="#ea4e4e [3204]" stroked="f" strokeweight="1pt"/>
                      <v:rect id="Rectangle 65" o:spid="_x0000_s1040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" filled="f" strokecolor="#ea4e4e [3204]">
                        <v:stroke joinstyle="round"/>
                      </v:rect>
                      <v:rect id="Rectangle 66" o:spid="_x0000_s1041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" fillcolor="#ea4e4e [3204]" stroked="f" strokeweight="1pt"/>
                      <v:rect id="Rectangle 67" o:spid="_x0000_s1042" style="position:absolute;top:4762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" filled="f" strokecolor="#ea4e4e [3204]">
                        <v:stroke joinstyle="round"/>
                      </v:rect>
                      <v:rect id="Rectangle 68" o:spid="_x0000_s1043" style="position:absolute;top:4762;width:18994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" fillcolor="#ea4e4e [3204]" stroked="f" strokeweight="1pt"/>
                      <v:rect id="Rectangle 69" o:spid="_x0000_s1044" style="position:absolute;top:6953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" filled="f" strokecolor="#ea4e4e [3204]">
                        <v:stroke joinstyle="round"/>
                      </v:rect>
                      <v:rect id="Rectangle 70" o:spid="_x0000_s1045" style="position:absolute;top:6953;width:18994;height:1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" fillcolor="#ea4e4e [3204]" stroked="f" strokeweight="1pt"/>
                      <w10:anchorlock/>
                    </v:group>
                  </w:pict>
                </mc:Fallback>
              </mc:AlternateContent>
            </w:r>
          </w:p>
          <w:p w:rsidR="00E75E69" w:rsidRPr="007E48A7" w:rsidRDefault="00E75E69" w:rsidP="00B314E6">
            <w:pPr>
              <w:pStyle w:val="Heading3"/>
              <w:spacing w:before="360"/>
            </w:pPr>
            <w:r>
              <w:t>Projects</w:t>
            </w:r>
            <w:r w:rsidR="00BB22B1">
              <w:t xml:space="preserve"> for</w:t>
            </w:r>
            <w:r w:rsidR="001133B9">
              <w:t xml:space="preserve"> discuss</w:t>
            </w:r>
            <w:r w:rsidR="00BB22B1">
              <w:t>ion</w:t>
            </w:r>
          </w:p>
          <w:p w:rsidR="00E75E69" w:rsidRPr="00E75E69" w:rsidRDefault="00BB22B1" w:rsidP="00E75E69">
            <w:pPr>
              <w:spacing w:after="200" w:line="240" w:lineRule="auto"/>
              <w:rPr>
                <w:rFonts w:eastAsia="Times New Roman" w:cs="Times New Roman"/>
              </w:rPr>
            </w:pPr>
            <w:r w:rsidRPr="00B314E6">
              <w:rPr>
                <w:rFonts w:eastAsia="Times New Roman" w:cs="Times New Roman"/>
              </w:rPr>
              <w:t>Pygame Final F</w:t>
            </w:r>
            <w:r w:rsidR="00E75E69" w:rsidRPr="00E75E69">
              <w:rPr>
                <w:rFonts w:eastAsia="Times New Roman" w:cs="Times New Roman"/>
              </w:rPr>
              <w:t>antasy</w:t>
            </w:r>
            <w:r w:rsidRPr="00B314E6">
              <w:rPr>
                <w:rFonts w:eastAsia="Times New Roman" w:cs="Times New Roman"/>
              </w:rPr>
              <w:t xml:space="preserve"> battle</w:t>
            </w:r>
            <w:r w:rsidR="00E75E69" w:rsidRPr="00E75E69">
              <w:rPr>
                <w:rFonts w:eastAsia="Times New Roman" w:cs="Times New Roman"/>
              </w:rPr>
              <w:t xml:space="preserve"> clone</w:t>
            </w:r>
            <w:r w:rsidR="00FB73FF">
              <w:rPr>
                <w:rFonts w:eastAsia="Times New Roman" w:cs="Times New Roman"/>
              </w:rPr>
              <w:t xml:space="preserve"> – OOP EXP</w:t>
            </w:r>
          </w:p>
          <w:p w:rsidR="00A66049" w:rsidRPr="00FB73FF" w:rsidRDefault="00BB22B1" w:rsidP="00FB73F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3FF">
              <w:rPr>
                <w:rFonts w:eastAsia="Times New Roman" w:cs="Times New Roman"/>
              </w:rPr>
              <w:t>Reporting/Ticketing S</w:t>
            </w:r>
            <w:r w:rsidR="00E75E69" w:rsidRPr="00FB73FF">
              <w:rPr>
                <w:rFonts w:eastAsia="Times New Roman" w:cs="Times New Roman"/>
              </w:rPr>
              <w:t xml:space="preserve">ystem </w:t>
            </w:r>
            <w:r w:rsidRPr="00FB73FF">
              <w:rPr>
                <w:rFonts w:eastAsia="Times New Roman" w:cs="Times New Roman"/>
              </w:rPr>
              <w:t>Website f</w:t>
            </w:r>
            <w:r w:rsidR="00E75E69" w:rsidRPr="00FB73FF">
              <w:rPr>
                <w:rFonts w:eastAsia="Times New Roman" w:cs="Times New Roman"/>
              </w:rPr>
              <w:t xml:space="preserve">or </w:t>
            </w:r>
            <w:r w:rsidRPr="00FB73FF">
              <w:rPr>
                <w:rFonts w:eastAsia="Times New Roman" w:cs="Times New Roman"/>
              </w:rPr>
              <w:t>C</w:t>
            </w:r>
            <w:r w:rsidR="00E75E69" w:rsidRPr="00FB73FF">
              <w:rPr>
                <w:rFonts w:eastAsia="Times New Roman" w:cs="Times New Roman"/>
              </w:rPr>
              <w:t>ompany</w:t>
            </w:r>
            <w:r w:rsidRPr="00FB73FF">
              <w:rPr>
                <w:rFonts w:eastAsia="Times New Roman" w:cs="Times New Roman"/>
              </w:rPr>
              <w:t xml:space="preserve"> X</w:t>
            </w:r>
            <w:r w:rsidR="00FB73FF">
              <w:rPr>
                <w:rFonts w:eastAsia="Times New Roman" w:cs="Times New Roman"/>
              </w:rPr>
              <w:t xml:space="preserve"> – Current Project</w:t>
            </w:r>
            <w:r w:rsidR="00FB73FF">
              <w:rPr>
                <w:rFonts w:eastAsia="Times New Roman" w:cs="Times New Roman"/>
              </w:rPr>
              <w:br/>
            </w:r>
            <w:r w:rsidR="00FB73FF">
              <w:rPr>
                <w:rFonts w:eastAsia="Times New Roman" w:cs="Times New Roman"/>
              </w:rPr>
              <w:br/>
            </w:r>
            <w:r w:rsidR="00A66049" w:rsidRPr="00FB73FF">
              <w:rPr>
                <w:rFonts w:eastAsia="Times New Roman" w:cs="Times New Roman"/>
              </w:rPr>
              <w:t>Private computer business</w:t>
            </w:r>
            <w:r w:rsidR="009B1DF8" w:rsidRPr="00FB73FF">
              <w:rPr>
                <w:rFonts w:eastAsia="Times New Roman" w:cs="Times New Roman"/>
              </w:rPr>
              <w:t>es</w:t>
            </w:r>
            <w:r w:rsidR="00B314E6" w:rsidRPr="00FB73FF">
              <w:rPr>
                <w:rFonts w:eastAsia="Times New Roman" w:cs="Times New Roman"/>
              </w:rPr>
              <w:t xml:space="preserve"> </w:t>
            </w:r>
            <w:r w:rsidR="00FB73FF">
              <w:rPr>
                <w:rFonts w:eastAsia="Times New Roman" w:cs="Times New Roman"/>
              </w:rPr>
              <w:t>– Building, repair, maintenance</w:t>
            </w:r>
          </w:p>
        </w:tc>
        <w:tc>
          <w:tcPr>
            <w:tcW w:w="7867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horzAnchor="page" w:tblpX="439" w:tblpY="-280"/>
              <w:tblOverlap w:val="never"/>
              <w:tblW w:w="4729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7441"/>
            </w:tblGrid>
            <w:tr w:rsidR="007E48A7" w:rsidRPr="007E48A7" w:rsidTr="00422A21">
              <w:trPr>
                <w:trHeight w:hRule="exact" w:val="1170"/>
              </w:trPr>
              <w:tc>
                <w:tcPr>
                  <w:tcW w:w="7441" w:type="dxa"/>
                  <w:vAlign w:val="center"/>
                </w:tcPr>
                <w:p w:rsidR="00C612DA" w:rsidRPr="007E48A7" w:rsidRDefault="0052137E" w:rsidP="00C612DA">
                  <w:pPr>
                    <w:pStyle w:val="Heading1"/>
                    <w:outlineLvl w:val="0"/>
                    <w:rPr>
                      <w:color w:val="auto"/>
                    </w:rPr>
                  </w:pPr>
                  <w:sdt>
                    <w:sdtPr>
                      <w:rPr>
                        <w:color w:val="auto"/>
                      </w:rPr>
                      <w:alias w:val="Enter your name:"/>
                      <w:tag w:val="Enter your name:"/>
                      <w:id w:val="-296147368"/>
                      <w:placeholder>
                        <w:docPart w:val="0D9F52879FA946B0BB1FB24F4ED54D77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EndPr/>
                    <w:sdtContent>
                      <w:r w:rsidR="007E48A7" w:rsidRPr="007E48A7">
                        <w:rPr>
                          <w:color w:val="auto"/>
                        </w:rPr>
                        <w:t>Luke E Campbell</w:t>
                      </w:r>
                    </w:sdtContent>
                  </w:sdt>
                </w:p>
                <w:p w:rsidR="00906BEE" w:rsidRPr="007E48A7" w:rsidRDefault="0052137E" w:rsidP="006317A5">
                  <w:pPr>
                    <w:pStyle w:val="Heading2"/>
                    <w:outlineLvl w:val="1"/>
                    <w:rPr>
                      <w:color w:val="auto"/>
                    </w:rPr>
                  </w:pPr>
                  <w:sdt>
                    <w:sdtPr>
                      <w:rPr>
                        <w:color w:val="auto"/>
                      </w:rPr>
                      <w:alias w:val="Enter Profession or Industry:"/>
                      <w:tag w:val="Enter Profession or Industry:"/>
                      <w:id w:val="-223601802"/>
                      <w:placeholder>
                        <w:docPart w:val="1E4D91B209E041C3836C47B6FD47CE8A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E75E69">
                        <w:rPr>
                          <w:color w:val="auto"/>
                        </w:rPr>
                        <w:t>IT Coordinator</w:t>
                      </w:r>
                    </w:sdtContent>
                  </w:sdt>
                  <w:r w:rsidR="00224825">
                    <w:rPr>
                      <w:color w:val="auto"/>
                    </w:rPr>
                    <w:t xml:space="preserve"> \\</w:t>
                  </w:r>
                  <w:r w:rsidR="007D6458" w:rsidRPr="007E48A7">
                    <w:rPr>
                      <w:color w:val="auto"/>
                    </w:rPr>
                    <w:t xml:space="preserve"> </w:t>
                  </w:r>
                  <w:sdt>
                    <w:sdtPr>
                      <w:rPr>
                        <w:color w:val="auto"/>
                      </w:rPr>
                      <w:alias w:val="Link to other online properties:"/>
                      <w:tag w:val="Link to other online properties:"/>
                      <w:id w:val="-760060136"/>
                      <w:placeholder>
                        <w:docPart w:val="EE16F8D81A224B56B8A3810A2C9CE7B4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224825">
                        <w:rPr>
                          <w:color w:val="auto"/>
                        </w:rPr>
                        <w:t>(509)823-7951 \\</w:t>
                      </w:r>
                      <w:r w:rsidR="00BE39B1">
                        <w:rPr>
                          <w:color w:val="auto"/>
                        </w:rPr>
                        <w:t xml:space="preserve"> </w:t>
                      </w:r>
                      <w:r w:rsidR="006317A5">
                        <w:rPr>
                          <w:color w:val="auto"/>
                        </w:rPr>
                        <w:t>campbell</w:t>
                      </w:r>
                      <w:r w:rsidR="00224825">
                        <w:rPr>
                          <w:color w:val="auto"/>
                        </w:rPr>
                        <w:t>lu</w:t>
                      </w:r>
                      <w:r w:rsidR="006317A5">
                        <w:rPr>
                          <w:color w:val="auto"/>
                        </w:rPr>
                        <w:t>3</w:t>
                      </w:r>
                      <w:r w:rsidR="00224825">
                        <w:rPr>
                          <w:color w:val="auto"/>
                        </w:rPr>
                        <w:t>@</w:t>
                      </w:r>
                      <w:r w:rsidR="006317A5">
                        <w:rPr>
                          <w:color w:val="auto"/>
                        </w:rPr>
                        <w:t>gmail</w:t>
                      </w:r>
                      <w:r w:rsidR="00BE39B1">
                        <w:rPr>
                          <w:color w:val="auto"/>
                        </w:rPr>
                        <w:t>.com</w:t>
                      </w:r>
                    </w:sdtContent>
                  </w:sdt>
                </w:p>
              </w:tc>
            </w:tr>
          </w:tbl>
          <w:p w:rsidR="002C2CDD" w:rsidRPr="007E48A7" w:rsidRDefault="0052137E" w:rsidP="00B314E6">
            <w:pPr>
              <w:pStyle w:val="Heading3"/>
              <w:spacing w:before="720"/>
            </w:pPr>
            <w:sdt>
              <w:sdtPr>
                <w:alias w:val="Experience:"/>
                <w:tag w:val="Experience:"/>
                <w:id w:val="1217937480"/>
                <w:placeholder>
                  <w:docPart w:val="D163695D295942C9A12BF811F4D63779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7E48A7">
                  <w:t>Experience</w:t>
                </w:r>
              </w:sdtContent>
            </w:sdt>
          </w:p>
          <w:p w:rsidR="002C2CDD" w:rsidRPr="007E48A7" w:rsidRDefault="00E75E69" w:rsidP="007569C1">
            <w:pPr>
              <w:pStyle w:val="Heading4"/>
            </w:pPr>
            <w:bookmarkStart w:id="0" w:name="_GoBack"/>
            <w:r>
              <w:t>Lead It coordinator</w:t>
            </w:r>
            <w:r w:rsidR="002C2CDD" w:rsidRPr="007E48A7">
              <w:t xml:space="preserve"> • </w:t>
            </w:r>
            <w:r w:rsidR="00415E6A">
              <w:t>basis education</w:t>
            </w:r>
            <w:r w:rsidR="002C2CDD" w:rsidRPr="007E48A7">
              <w:t xml:space="preserve"> • </w:t>
            </w:r>
            <w:r>
              <w:t>2019 - present</w:t>
            </w:r>
          </w:p>
          <w:p w:rsidR="002C2CDD" w:rsidRDefault="00415E6A" w:rsidP="009B0933">
            <w:pPr>
              <w:shd w:val="clear" w:color="auto" w:fill="FFFFFF" w:themeFill="background1"/>
              <w:rPr>
                <w:color w:val="000000"/>
              </w:rPr>
            </w:pPr>
            <w:r>
              <w:rPr>
                <w:color w:val="000000"/>
              </w:rPr>
              <w:t>Solve</w:t>
            </w:r>
            <w:r w:rsidR="003D32A0">
              <w:rPr>
                <w:color w:val="000000"/>
              </w:rPr>
              <w:t>d</w:t>
            </w:r>
            <w:r>
              <w:rPr>
                <w:color w:val="000000"/>
              </w:rPr>
              <w:t xml:space="preserve"> ticketed issues </w:t>
            </w:r>
            <w:r w:rsidR="003D32A0">
              <w:rPr>
                <w:color w:val="000000"/>
              </w:rPr>
              <w:t>for</w:t>
            </w:r>
            <w:r>
              <w:rPr>
                <w:color w:val="000000"/>
              </w:rPr>
              <w:t xml:space="preserve"> Helpdesk and Desktop Support in</w:t>
            </w:r>
            <w:r w:rsidR="003D32A0">
              <w:rPr>
                <w:color w:val="000000"/>
              </w:rPr>
              <w:t xml:space="preserve"> school setting. Installed</w:t>
            </w:r>
            <w:r>
              <w:rPr>
                <w:color w:val="000000"/>
              </w:rPr>
              <w:t>, repair</w:t>
            </w:r>
            <w:r w:rsidR="003D32A0">
              <w:rPr>
                <w:color w:val="000000"/>
              </w:rPr>
              <w:t>ed</w:t>
            </w:r>
            <w:r>
              <w:rPr>
                <w:color w:val="000000"/>
              </w:rPr>
              <w:t xml:space="preserve"> and updat</w:t>
            </w:r>
            <w:r w:rsidR="003D32A0">
              <w:rPr>
                <w:color w:val="000000"/>
              </w:rPr>
              <w:t>ed hardware</w:t>
            </w:r>
            <w:r>
              <w:rPr>
                <w:color w:val="000000"/>
              </w:rPr>
              <w:t xml:space="preserve"> and software. Diag</w:t>
            </w:r>
            <w:r w:rsidR="00D03F8A">
              <w:rPr>
                <w:color w:val="000000"/>
              </w:rPr>
              <w:t>nos</w:t>
            </w:r>
            <w:r w:rsidR="003D32A0">
              <w:rPr>
                <w:color w:val="000000"/>
              </w:rPr>
              <w:t>ed</w:t>
            </w:r>
            <w:r w:rsidR="00D03F8A">
              <w:rPr>
                <w:color w:val="000000"/>
              </w:rPr>
              <w:t xml:space="preserve"> and repair</w:t>
            </w:r>
            <w:r w:rsidR="003D32A0">
              <w:rPr>
                <w:color w:val="000000"/>
              </w:rPr>
              <w:t>ed</w:t>
            </w:r>
            <w:r w:rsidR="00D03F8A">
              <w:rPr>
                <w:color w:val="000000"/>
              </w:rPr>
              <w:t xml:space="preserve"> projectors, </w:t>
            </w:r>
            <w:r>
              <w:rPr>
                <w:color w:val="000000"/>
              </w:rPr>
              <w:t>printers, network</w:t>
            </w:r>
            <w:r w:rsidR="00D03F8A">
              <w:rPr>
                <w:color w:val="000000"/>
              </w:rPr>
              <w:t>s.</w:t>
            </w:r>
            <w:r>
              <w:rPr>
                <w:color w:val="000000"/>
              </w:rPr>
              <w:t xml:space="preserve"> Adm</w:t>
            </w:r>
            <w:r w:rsidR="003D32A0">
              <w:rPr>
                <w:color w:val="000000"/>
              </w:rPr>
              <w:t>inistrator experience with</w:t>
            </w:r>
            <w:r>
              <w:rPr>
                <w:color w:val="000000"/>
              </w:rPr>
              <w:t xml:space="preserve"> Microsoft Office, Skype</w:t>
            </w:r>
            <w:r w:rsidR="00D03F8A">
              <w:rPr>
                <w:color w:val="000000"/>
              </w:rPr>
              <w:t xml:space="preserve">, Zoom, </w:t>
            </w:r>
            <w:r>
              <w:rPr>
                <w:color w:val="000000"/>
              </w:rPr>
              <w:t>Active Directory, Powerschool</w:t>
            </w:r>
            <w:r w:rsidR="009B0933">
              <w:rPr>
                <w:color w:val="000000"/>
              </w:rPr>
              <w:t>, Jira</w:t>
            </w:r>
            <w:r>
              <w:rPr>
                <w:color w:val="000000"/>
              </w:rPr>
              <w:t xml:space="preserve">. Customer service skills </w:t>
            </w:r>
            <w:r w:rsidR="009B0933">
              <w:rPr>
                <w:color w:val="000000"/>
              </w:rPr>
              <w:t xml:space="preserve">used </w:t>
            </w:r>
            <w:r>
              <w:rPr>
                <w:color w:val="000000"/>
              </w:rPr>
              <w:t>with students, parents, teachers in need of t</w:t>
            </w:r>
            <w:r w:rsidR="009B0933">
              <w:rPr>
                <w:color w:val="000000"/>
              </w:rPr>
              <w:t>echnological solutions. Trained</w:t>
            </w:r>
            <w:r>
              <w:rPr>
                <w:color w:val="000000"/>
              </w:rPr>
              <w:t xml:space="preserve"> users with new or troublesome technology.</w:t>
            </w:r>
          </w:p>
          <w:p w:rsidR="00415E6A" w:rsidRPr="007E48A7" w:rsidRDefault="00415E6A" w:rsidP="00415E6A">
            <w:pPr>
              <w:pStyle w:val="Heading4"/>
            </w:pPr>
            <w:r>
              <w:rPr>
                <w:color w:val="000000"/>
              </w:rPr>
              <w:t>IT Support and Sales Representative</w:t>
            </w:r>
            <w:r w:rsidRPr="007E48A7">
              <w:t xml:space="preserve">• </w:t>
            </w:r>
            <w:r>
              <w:t>Elite Solar Concepts</w:t>
            </w:r>
            <w:r w:rsidRPr="007E48A7">
              <w:t xml:space="preserve"> • </w:t>
            </w:r>
            <w:r>
              <w:t>2019</w:t>
            </w:r>
          </w:p>
          <w:p w:rsidR="00415E6A" w:rsidRDefault="00415E6A" w:rsidP="007569C1">
            <w:pPr>
              <w:rPr>
                <w:color w:val="000000"/>
              </w:rPr>
            </w:pPr>
            <w:r>
              <w:rPr>
                <w:color w:val="000000"/>
              </w:rPr>
              <w:t>Ensured long-term efficiency of company network and computer-based call center, including the testing and troubleshooting of sales software. Assist</w:t>
            </w:r>
            <w:r w:rsidR="009B1DF8">
              <w:rPr>
                <w:color w:val="000000"/>
              </w:rPr>
              <w:t>ed</w:t>
            </w:r>
            <w:r>
              <w:rPr>
                <w:color w:val="000000"/>
              </w:rPr>
              <w:t xml:space="preserve"> with com</w:t>
            </w:r>
            <w:r w:rsidR="009B1DF8">
              <w:rPr>
                <w:color w:val="000000"/>
              </w:rPr>
              <w:t>pany helpline,</w:t>
            </w:r>
            <w:r>
              <w:rPr>
                <w:color w:val="000000"/>
              </w:rPr>
              <w:t xml:space="preserve"> performing troubleshooting for system preferences and sales calls.</w:t>
            </w:r>
            <w:r w:rsidR="009B1DF8">
              <w:rPr>
                <w:color w:val="000000"/>
              </w:rPr>
              <w:t xml:space="preserve"> Generated leads, negotiated purchase terms and finalized sales.</w:t>
            </w:r>
          </w:p>
          <w:p w:rsidR="00415E6A" w:rsidRPr="007E48A7" w:rsidRDefault="00415E6A" w:rsidP="00415E6A">
            <w:pPr>
              <w:pStyle w:val="Heading4"/>
            </w:pPr>
            <w:r>
              <w:rPr>
                <w:color w:val="000000"/>
              </w:rPr>
              <w:t>Manufacturing Technician</w:t>
            </w:r>
            <w:r w:rsidRPr="007E48A7">
              <w:t xml:space="preserve">• </w:t>
            </w:r>
            <w:r>
              <w:t>Intel</w:t>
            </w:r>
            <w:r w:rsidRPr="007E48A7">
              <w:t xml:space="preserve"> • </w:t>
            </w:r>
            <w:r>
              <w:t>2015 - 2018</w:t>
            </w:r>
          </w:p>
          <w:p w:rsidR="00415E6A" w:rsidRPr="007E48A7" w:rsidRDefault="00415E6A" w:rsidP="007569C1">
            <w:r>
              <w:rPr>
                <w:color w:val="000000"/>
              </w:rPr>
              <w:t>Network connection setup and troubleshooting of new office computer</w:t>
            </w:r>
            <w:r w:rsidR="009B1DF8">
              <w:rPr>
                <w:color w:val="000000"/>
              </w:rPr>
              <w:t>s</w:t>
            </w:r>
            <w:r>
              <w:rPr>
                <w:color w:val="000000"/>
              </w:rPr>
              <w:t>. Operate</w:t>
            </w:r>
            <w:r w:rsidR="009B1DF8">
              <w:rPr>
                <w:color w:val="000000"/>
              </w:rPr>
              <w:t>d</w:t>
            </w:r>
            <w:r>
              <w:rPr>
                <w:color w:val="000000"/>
              </w:rPr>
              <w:t>, maintain</w:t>
            </w:r>
            <w:r w:rsidR="009B1DF8">
              <w:rPr>
                <w:color w:val="000000"/>
              </w:rPr>
              <w:t>ed</w:t>
            </w:r>
            <w:r>
              <w:rPr>
                <w:color w:val="000000"/>
              </w:rPr>
              <w:t>, and repair</w:t>
            </w:r>
            <w:r w:rsidR="009B1DF8">
              <w:rPr>
                <w:color w:val="000000"/>
              </w:rPr>
              <w:t>ed</w:t>
            </w:r>
            <w:r>
              <w:rPr>
                <w:color w:val="000000"/>
              </w:rPr>
              <w:t xml:space="preserve"> specialized processing equipment in a clean-room environment. Kept production high without compromising safety or quality. Finish</w:t>
            </w:r>
            <w:r w:rsidR="009B1DF8">
              <w:rPr>
                <w:color w:val="000000"/>
              </w:rPr>
              <w:t>ed</w:t>
            </w:r>
            <w:r>
              <w:rPr>
                <w:color w:val="000000"/>
              </w:rPr>
              <w:t xml:space="preserve"> technical documentation of all problems solved. Manage</w:t>
            </w:r>
            <w:r w:rsidR="009B1DF8">
              <w:rPr>
                <w:color w:val="000000"/>
              </w:rPr>
              <w:t>d</w:t>
            </w:r>
            <w:r>
              <w:rPr>
                <w:color w:val="000000"/>
              </w:rPr>
              <w:t xml:space="preserve"> </w:t>
            </w:r>
            <w:r w:rsidR="00D03F8A">
              <w:rPr>
                <w:color w:val="000000"/>
              </w:rPr>
              <w:t>supply chain and logistics for</w:t>
            </w:r>
            <w:r>
              <w:rPr>
                <w:color w:val="000000"/>
              </w:rPr>
              <w:t xml:space="preserve"> entire factory. </w:t>
            </w:r>
            <w:r w:rsidR="00D03F8A">
              <w:rPr>
                <w:color w:val="000000"/>
              </w:rPr>
              <w:t>Performed h</w:t>
            </w:r>
            <w:r>
              <w:rPr>
                <w:color w:val="000000"/>
              </w:rPr>
              <w:t xml:space="preserve">elp desk </w:t>
            </w:r>
            <w:r w:rsidR="00D03F8A">
              <w:rPr>
                <w:color w:val="000000"/>
              </w:rPr>
              <w:t xml:space="preserve">tasks </w:t>
            </w:r>
            <w:r>
              <w:rPr>
                <w:color w:val="000000"/>
              </w:rPr>
              <w:t>for factory</w:t>
            </w:r>
            <w:r w:rsidR="00D03F8A">
              <w:rPr>
                <w:color w:val="000000"/>
              </w:rPr>
              <w:t xml:space="preserve"> operations</w:t>
            </w:r>
            <w:r>
              <w:rPr>
                <w:color w:val="000000"/>
              </w:rPr>
              <w:t>. Work</w:t>
            </w:r>
            <w:r w:rsidR="009B1DF8">
              <w:rPr>
                <w:color w:val="000000"/>
              </w:rPr>
              <w:t>ed</w:t>
            </w:r>
            <w:r>
              <w:rPr>
                <w:color w:val="000000"/>
              </w:rPr>
              <w:t xml:space="preserve"> from technical manuals, specifications, schematics, written and verbal instructions utilizing a variety of tools, test equipment, problem-solving techniques.</w:t>
            </w:r>
          </w:p>
          <w:p w:rsidR="002C2CDD" w:rsidRPr="007E48A7" w:rsidRDefault="00415E6A" w:rsidP="007569C1">
            <w:pPr>
              <w:pStyle w:val="Heading4"/>
            </w:pPr>
            <w:r>
              <w:t>research assistant</w:t>
            </w:r>
            <w:r w:rsidR="002C2CDD" w:rsidRPr="007E48A7">
              <w:t xml:space="preserve"> • </w:t>
            </w:r>
            <w:r>
              <w:t>CWU-Math Department</w:t>
            </w:r>
            <w:r w:rsidR="002C2CDD" w:rsidRPr="007E48A7">
              <w:t xml:space="preserve"> • </w:t>
            </w:r>
            <w:r>
              <w:t>2013 - 2016</w:t>
            </w:r>
          </w:p>
          <w:p w:rsidR="002C2CDD" w:rsidRDefault="00D03F8A" w:rsidP="007569C1">
            <w:r>
              <w:t>Generated and manipula</w:t>
            </w:r>
            <w:r w:rsidR="001133B9">
              <w:t>ted large data sets</w:t>
            </w:r>
            <w:r w:rsidR="009B1DF8">
              <w:t xml:space="preserve">. Cleaned and organized data. </w:t>
            </w:r>
            <w:r w:rsidR="001133B9">
              <w:t>Analyzed and reported data to educational board, made presentations of results at science symposium and math conference.</w:t>
            </w:r>
          </w:p>
          <w:bookmarkEnd w:id="0"/>
          <w:p w:rsidR="002C2CDD" w:rsidRPr="007E48A7" w:rsidRDefault="0052137E" w:rsidP="00B314E6">
            <w:pPr>
              <w:pStyle w:val="Heading3"/>
              <w:spacing w:before="240"/>
            </w:pPr>
            <w:sdt>
              <w:sdtPr>
                <w:alias w:val="Education:"/>
                <w:tag w:val="Education:"/>
                <w:id w:val="1349516922"/>
                <w:placeholder>
                  <w:docPart w:val="4A75750362E7451FAE5226A32269E613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7E48A7">
                  <w:t>Education</w:t>
                </w:r>
              </w:sdtContent>
            </w:sdt>
            <w:r w:rsidR="00E75E69">
              <w:t xml:space="preserve"> &amp; Certifications</w:t>
            </w:r>
          </w:p>
          <w:p w:rsidR="00BD1DEB" w:rsidRDefault="00BD1DEB" w:rsidP="00B314E6">
            <w:pPr>
              <w:rPr>
                <w:rStyle w:val="Heading4Char"/>
              </w:rPr>
            </w:pPr>
            <w:r>
              <w:rPr>
                <w:rStyle w:val="Heading4Char"/>
              </w:rPr>
              <w:t>CPR Certified 2020</w:t>
            </w:r>
          </w:p>
          <w:p w:rsidR="00B314E6" w:rsidRDefault="00B314E6" w:rsidP="00B314E6">
            <w:pPr>
              <w:rPr>
                <w:rStyle w:val="Heading4Char"/>
              </w:rPr>
            </w:pPr>
            <w:r w:rsidRPr="00B314E6">
              <w:rPr>
                <w:rStyle w:val="Heading4Char"/>
              </w:rPr>
              <w:t>freecodeacademy</w:t>
            </w:r>
            <w:r w:rsidR="001E745C">
              <w:rPr>
                <w:rStyle w:val="Heading4Char"/>
              </w:rPr>
              <w:t xml:space="preserve"> &amp; Udemy</w:t>
            </w:r>
            <w:r w:rsidRPr="00B314E6">
              <w:rPr>
                <w:rStyle w:val="Heading4Char"/>
              </w:rPr>
              <w:t xml:space="preserve"> certificates • 2020</w:t>
            </w:r>
          </w:p>
          <w:p w:rsidR="002C2CDD" w:rsidRPr="007E48A7" w:rsidRDefault="00B314E6" w:rsidP="00B314E6">
            <w:r w:rsidRPr="00B314E6">
              <w:t>Responsive Web Design, JS Algorithms and DS’s, Bootstrap, React, MongoDB</w:t>
            </w:r>
            <w:r>
              <w:br/>
            </w:r>
            <w:r w:rsidR="00E75E69" w:rsidRPr="00B314E6">
              <w:rPr>
                <w:rStyle w:val="Heading4Char"/>
              </w:rPr>
              <w:t>BS Physics</w:t>
            </w:r>
            <w:r w:rsidR="002C2CDD" w:rsidRPr="00B314E6">
              <w:rPr>
                <w:rStyle w:val="Heading4Char"/>
              </w:rPr>
              <w:t xml:space="preserve"> • </w:t>
            </w:r>
            <w:r w:rsidR="00E75E69" w:rsidRPr="00B314E6">
              <w:rPr>
                <w:rStyle w:val="Heading4Char"/>
              </w:rPr>
              <w:t>2016</w:t>
            </w:r>
            <w:r w:rsidR="002C2CDD" w:rsidRPr="00B314E6">
              <w:rPr>
                <w:rStyle w:val="Heading4Char"/>
              </w:rPr>
              <w:t xml:space="preserve"> • </w:t>
            </w:r>
            <w:r w:rsidR="00E75E69" w:rsidRPr="00B314E6">
              <w:rPr>
                <w:rStyle w:val="Heading4Char"/>
              </w:rPr>
              <w:t>Central Washington university</w:t>
            </w:r>
          </w:p>
          <w:p w:rsidR="00B314E6" w:rsidRPr="007E48A7" w:rsidRDefault="00E75E69" w:rsidP="00B314E6">
            <w:r>
              <w:t>Minors: Computer Science, Mathematics</w:t>
            </w:r>
            <w:r>
              <w:br/>
              <w:t>Honors: Physics, Mathematics, Computer Science</w:t>
            </w:r>
            <w:r w:rsidR="00B314E6">
              <w:br/>
            </w:r>
            <w:r w:rsidR="00B314E6" w:rsidRPr="00B314E6">
              <w:rPr>
                <w:rStyle w:val="Heading4Char"/>
              </w:rPr>
              <w:t>Comptia a+ • 2019</w:t>
            </w:r>
            <w:r w:rsidR="00B314E6">
              <w:t xml:space="preserve"> </w:t>
            </w:r>
          </w:p>
        </w:tc>
      </w:tr>
      <w:tr w:rsidR="009A11A1" w:rsidRPr="007E48A7" w:rsidTr="009A11A1">
        <w:trPr>
          <w:trHeight w:val="4491"/>
        </w:trPr>
        <w:tc>
          <w:tcPr>
            <w:tcW w:w="3600" w:type="dxa"/>
            <w:tcMar>
              <w:top w:w="504" w:type="dxa"/>
              <w:right w:w="720" w:type="dxa"/>
            </w:tcMar>
          </w:tcPr>
          <w:p w:rsidR="009A11A1" w:rsidRPr="007E48A7" w:rsidRDefault="009A11A1" w:rsidP="009A11A1">
            <w:pPr>
              <w:pStyle w:val="Initials"/>
              <w:ind w:left="0"/>
              <w:jc w:val="left"/>
              <w:rPr>
                <w:color w:val="auto"/>
              </w:rPr>
            </w:pPr>
          </w:p>
        </w:tc>
        <w:tc>
          <w:tcPr>
            <w:tcW w:w="7867" w:type="dxa"/>
            <w:tcMar>
              <w:top w:w="504" w:type="dxa"/>
              <w:left w:w="0" w:type="dxa"/>
            </w:tcMar>
          </w:tcPr>
          <w:p w:rsidR="009A11A1" w:rsidRPr="007E48A7" w:rsidRDefault="009A11A1" w:rsidP="00C612DA">
            <w:pPr>
              <w:pStyle w:val="Heading1"/>
              <w:rPr>
                <w:color w:val="auto"/>
              </w:rPr>
            </w:pPr>
          </w:p>
        </w:tc>
      </w:tr>
    </w:tbl>
    <w:p w:rsidR="00C62C50" w:rsidRDefault="00C62C50" w:rsidP="00E22E87">
      <w:pPr>
        <w:pStyle w:val="NoSpacing"/>
      </w:pPr>
    </w:p>
    <w:sectPr w:rsidR="00C62C50" w:rsidSect="00C668DE">
      <w:headerReference w:type="default" r:id="rId11"/>
      <w:pgSz w:w="12240" w:h="15840" w:code="1"/>
      <w:pgMar w:top="432" w:right="432" w:bottom="432" w:left="432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37E" w:rsidRDefault="0052137E" w:rsidP="00713050">
      <w:pPr>
        <w:spacing w:line="240" w:lineRule="auto"/>
      </w:pPr>
      <w:r>
        <w:separator/>
      </w:r>
    </w:p>
  </w:endnote>
  <w:endnote w:type="continuationSeparator" w:id="0">
    <w:p w:rsidR="0052137E" w:rsidRDefault="0052137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37E" w:rsidRDefault="0052137E" w:rsidP="00713050">
      <w:pPr>
        <w:spacing w:line="240" w:lineRule="auto"/>
      </w:pPr>
      <w:r>
        <w:separator/>
      </w:r>
    </w:p>
  </w:footnote>
  <w:footnote w:type="continuationSeparator" w:id="0">
    <w:p w:rsidR="0052137E" w:rsidRDefault="0052137E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4094"/>
      <w:gridCol w:w="7282"/>
    </w:tblGrid>
    <w:tr w:rsidR="001A5CA9" w:rsidRPr="00F207C0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:rsidR="001A5CA9" w:rsidRPr="00F207C0" w:rsidRDefault="001A5CA9" w:rsidP="003976DC">
          <w:pPr>
            <w:pStyle w:val="Initials"/>
            <w:ind w:left="0"/>
            <w:jc w:val="left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p w:rsidR="001A5CA9" w:rsidRPr="00F207C0" w:rsidRDefault="001A5CA9" w:rsidP="001A5CA9"/>
      </w:tc>
    </w:tr>
  </w:tbl>
  <w:p w:rsidR="00217980" w:rsidRPr="001A5CA9" w:rsidRDefault="00217980" w:rsidP="001A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976CC9"/>
    <w:multiLevelType w:val="hybridMultilevel"/>
    <w:tmpl w:val="37D8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removeDateAndTime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8A7"/>
    <w:rsid w:val="00091382"/>
    <w:rsid w:val="000A07DA"/>
    <w:rsid w:val="000A2BFA"/>
    <w:rsid w:val="000B0619"/>
    <w:rsid w:val="000B61CA"/>
    <w:rsid w:val="000F7610"/>
    <w:rsid w:val="001133B9"/>
    <w:rsid w:val="00114ED7"/>
    <w:rsid w:val="001300CA"/>
    <w:rsid w:val="00140B0E"/>
    <w:rsid w:val="0014128B"/>
    <w:rsid w:val="001A5CA9"/>
    <w:rsid w:val="001B2AC1"/>
    <w:rsid w:val="001B403A"/>
    <w:rsid w:val="001E745C"/>
    <w:rsid w:val="001F4583"/>
    <w:rsid w:val="00217980"/>
    <w:rsid w:val="002205F5"/>
    <w:rsid w:val="00224825"/>
    <w:rsid w:val="00246495"/>
    <w:rsid w:val="00271662"/>
    <w:rsid w:val="0027404F"/>
    <w:rsid w:val="00290AAA"/>
    <w:rsid w:val="00293B83"/>
    <w:rsid w:val="00296689"/>
    <w:rsid w:val="002B091C"/>
    <w:rsid w:val="002C2CDD"/>
    <w:rsid w:val="002D45C6"/>
    <w:rsid w:val="002F03FA"/>
    <w:rsid w:val="00313E86"/>
    <w:rsid w:val="00327BD8"/>
    <w:rsid w:val="00333CD3"/>
    <w:rsid w:val="00340365"/>
    <w:rsid w:val="00342B64"/>
    <w:rsid w:val="00364079"/>
    <w:rsid w:val="003976DC"/>
    <w:rsid w:val="003C5528"/>
    <w:rsid w:val="003D03E5"/>
    <w:rsid w:val="003D32A0"/>
    <w:rsid w:val="004077FB"/>
    <w:rsid w:val="00415E6A"/>
    <w:rsid w:val="00422A21"/>
    <w:rsid w:val="004244FF"/>
    <w:rsid w:val="00424DD9"/>
    <w:rsid w:val="004305E4"/>
    <w:rsid w:val="00445391"/>
    <w:rsid w:val="00450E39"/>
    <w:rsid w:val="0046104A"/>
    <w:rsid w:val="004717C5"/>
    <w:rsid w:val="0047288D"/>
    <w:rsid w:val="004976D9"/>
    <w:rsid w:val="004A24CC"/>
    <w:rsid w:val="0052137E"/>
    <w:rsid w:val="00523479"/>
    <w:rsid w:val="00523D5C"/>
    <w:rsid w:val="00543DB7"/>
    <w:rsid w:val="005729B0"/>
    <w:rsid w:val="00583E4F"/>
    <w:rsid w:val="006317A5"/>
    <w:rsid w:val="00641630"/>
    <w:rsid w:val="00684488"/>
    <w:rsid w:val="006A3CE7"/>
    <w:rsid w:val="006A7746"/>
    <w:rsid w:val="006C4C50"/>
    <w:rsid w:val="006D76B1"/>
    <w:rsid w:val="00713050"/>
    <w:rsid w:val="00741125"/>
    <w:rsid w:val="00745A22"/>
    <w:rsid w:val="00746F7F"/>
    <w:rsid w:val="007569C1"/>
    <w:rsid w:val="00763832"/>
    <w:rsid w:val="00772919"/>
    <w:rsid w:val="007D2696"/>
    <w:rsid w:val="007D2FD2"/>
    <w:rsid w:val="007D406E"/>
    <w:rsid w:val="007D6458"/>
    <w:rsid w:val="007E48A7"/>
    <w:rsid w:val="00811117"/>
    <w:rsid w:val="00823C54"/>
    <w:rsid w:val="00825E58"/>
    <w:rsid w:val="00841146"/>
    <w:rsid w:val="00845AD7"/>
    <w:rsid w:val="00862F2F"/>
    <w:rsid w:val="0088504C"/>
    <w:rsid w:val="0089382B"/>
    <w:rsid w:val="008A1907"/>
    <w:rsid w:val="008C6BCA"/>
    <w:rsid w:val="008C7B50"/>
    <w:rsid w:val="008E4B30"/>
    <w:rsid w:val="00906BEE"/>
    <w:rsid w:val="009243E7"/>
    <w:rsid w:val="00970849"/>
    <w:rsid w:val="00985D58"/>
    <w:rsid w:val="009A11A1"/>
    <w:rsid w:val="009B0933"/>
    <w:rsid w:val="009B1DF8"/>
    <w:rsid w:val="009B3C40"/>
    <w:rsid w:val="009F7AD9"/>
    <w:rsid w:val="00A42540"/>
    <w:rsid w:val="00A50939"/>
    <w:rsid w:val="00A66049"/>
    <w:rsid w:val="00A83413"/>
    <w:rsid w:val="00AA6A40"/>
    <w:rsid w:val="00AA75F6"/>
    <w:rsid w:val="00AD00FD"/>
    <w:rsid w:val="00AF0A8E"/>
    <w:rsid w:val="00B065A9"/>
    <w:rsid w:val="00B17321"/>
    <w:rsid w:val="00B27019"/>
    <w:rsid w:val="00B314E6"/>
    <w:rsid w:val="00B5664D"/>
    <w:rsid w:val="00B76A83"/>
    <w:rsid w:val="00BA5B40"/>
    <w:rsid w:val="00BB22B1"/>
    <w:rsid w:val="00BD0206"/>
    <w:rsid w:val="00BD1DEB"/>
    <w:rsid w:val="00BE39B1"/>
    <w:rsid w:val="00C2098A"/>
    <w:rsid w:val="00C32146"/>
    <w:rsid w:val="00C5444A"/>
    <w:rsid w:val="00C612DA"/>
    <w:rsid w:val="00C62C50"/>
    <w:rsid w:val="00C668DE"/>
    <w:rsid w:val="00C7741E"/>
    <w:rsid w:val="00C875AB"/>
    <w:rsid w:val="00CA3DF1"/>
    <w:rsid w:val="00CA4581"/>
    <w:rsid w:val="00CE18D5"/>
    <w:rsid w:val="00D03F8A"/>
    <w:rsid w:val="00D04109"/>
    <w:rsid w:val="00D14220"/>
    <w:rsid w:val="00D54355"/>
    <w:rsid w:val="00D97A41"/>
    <w:rsid w:val="00DD3CF6"/>
    <w:rsid w:val="00DD6416"/>
    <w:rsid w:val="00DF4E0A"/>
    <w:rsid w:val="00E02DCD"/>
    <w:rsid w:val="00E12C60"/>
    <w:rsid w:val="00E22E87"/>
    <w:rsid w:val="00E57630"/>
    <w:rsid w:val="00E75E69"/>
    <w:rsid w:val="00E86C2B"/>
    <w:rsid w:val="00EB2D52"/>
    <w:rsid w:val="00EC1CA6"/>
    <w:rsid w:val="00EF7CC9"/>
    <w:rsid w:val="00F207C0"/>
    <w:rsid w:val="00F20AE5"/>
    <w:rsid w:val="00F47E97"/>
    <w:rsid w:val="00F645C7"/>
    <w:rsid w:val="00FB73F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0AD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FA1A6EEE7854658A5B0820B7EF87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6024C-F182-4CDB-B4EC-2B30D3762D72}"/>
      </w:docPartPr>
      <w:docPartBody>
        <w:p w:rsidR="00890313" w:rsidRDefault="005A2C52">
          <w:pPr>
            <w:pStyle w:val="AFA1A6EEE7854658A5B0820B7EF87749"/>
          </w:pPr>
          <w:r w:rsidRPr="00906BEE">
            <w:t>Objective</w:t>
          </w:r>
        </w:p>
      </w:docPartBody>
    </w:docPart>
    <w:docPart>
      <w:docPartPr>
        <w:name w:val="12EC1607438C474AB0CB7BEDE36A9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4E603-EB1C-40F0-9777-77D46479C0D2}"/>
      </w:docPartPr>
      <w:docPartBody>
        <w:p w:rsidR="00890313" w:rsidRDefault="005A2C52">
          <w:pPr>
            <w:pStyle w:val="12EC1607438C474AB0CB7BEDE36A9454"/>
          </w:pPr>
          <w:r w:rsidRPr="00906BEE">
            <w:t>Skills</w:t>
          </w:r>
        </w:p>
      </w:docPartBody>
    </w:docPart>
    <w:docPart>
      <w:docPartPr>
        <w:name w:val="0D9F52879FA946B0BB1FB24F4ED54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A7D4D-CE57-41BD-A258-A608166E3158}"/>
      </w:docPartPr>
      <w:docPartBody>
        <w:p w:rsidR="00890313" w:rsidRDefault="005A2C52">
          <w:pPr>
            <w:pStyle w:val="0D9F52879FA946B0BB1FB24F4ED54D77"/>
          </w:pPr>
          <w:r>
            <w:t>Your name</w:t>
          </w:r>
        </w:p>
      </w:docPartBody>
    </w:docPart>
    <w:docPart>
      <w:docPartPr>
        <w:name w:val="1E4D91B209E041C3836C47B6FD47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0D3E2-C7A5-4858-B728-F69F92E18324}"/>
      </w:docPartPr>
      <w:docPartBody>
        <w:p w:rsidR="00890313" w:rsidRDefault="005A2C52">
          <w:pPr>
            <w:pStyle w:val="1E4D91B209E041C3836C47B6FD47CE8A"/>
          </w:pPr>
          <w:r w:rsidRPr="007D6458">
            <w:t>Profession or Industry</w:t>
          </w:r>
        </w:p>
      </w:docPartBody>
    </w:docPart>
    <w:docPart>
      <w:docPartPr>
        <w:name w:val="EE16F8D81A224B56B8A3810A2C9CE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A13AB-B2A7-4527-B1F1-29E2D59017C9}"/>
      </w:docPartPr>
      <w:docPartBody>
        <w:p w:rsidR="00890313" w:rsidRDefault="005A2C52">
          <w:pPr>
            <w:pStyle w:val="EE16F8D81A224B56B8A3810A2C9CE7B4"/>
          </w:pPr>
          <w:r w:rsidRPr="007D6458">
            <w:t>Link to other online properties: Portfolio/Website/Blog</w:t>
          </w:r>
        </w:p>
      </w:docPartBody>
    </w:docPart>
    <w:docPart>
      <w:docPartPr>
        <w:name w:val="D163695D295942C9A12BF811F4D63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77575-98C3-41D3-8DFE-7F6D09418144}"/>
      </w:docPartPr>
      <w:docPartBody>
        <w:p w:rsidR="00890313" w:rsidRDefault="005A2C52">
          <w:pPr>
            <w:pStyle w:val="D163695D295942C9A12BF811F4D63779"/>
          </w:pPr>
          <w:r w:rsidRPr="00906BEE">
            <w:t>Experience</w:t>
          </w:r>
        </w:p>
      </w:docPartBody>
    </w:docPart>
    <w:docPart>
      <w:docPartPr>
        <w:name w:val="4A75750362E7451FAE5226A32269E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C0F20-2FB2-45B8-9F78-645A0D8DF9A3}"/>
      </w:docPartPr>
      <w:docPartBody>
        <w:p w:rsidR="00890313" w:rsidRDefault="005A2C52">
          <w:pPr>
            <w:pStyle w:val="4A75750362E7451FAE5226A32269E613"/>
          </w:pPr>
          <w:r w:rsidRPr="00906BE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D26"/>
    <w:rsid w:val="000B2088"/>
    <w:rsid w:val="00124BF9"/>
    <w:rsid w:val="005A2C52"/>
    <w:rsid w:val="00890313"/>
    <w:rsid w:val="00AB2D26"/>
    <w:rsid w:val="00DF64D1"/>
    <w:rsid w:val="00F4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222A59AF2F419B97D39BBB84EC3D9B">
    <w:name w:val="66222A59AF2F419B97D39BBB84EC3D9B"/>
  </w:style>
  <w:style w:type="paragraph" w:customStyle="1" w:styleId="AFA1A6EEE7854658A5B0820B7EF87749">
    <w:name w:val="AFA1A6EEE7854658A5B0820B7EF87749"/>
  </w:style>
  <w:style w:type="paragraph" w:customStyle="1" w:styleId="7E5A1E8051174040938FB9A60D40BD4B">
    <w:name w:val="7E5A1E8051174040938FB9A60D40BD4B"/>
  </w:style>
  <w:style w:type="paragraph" w:customStyle="1" w:styleId="12EC1607438C474AB0CB7BEDE36A9454">
    <w:name w:val="12EC1607438C474AB0CB7BEDE36A9454"/>
  </w:style>
  <w:style w:type="paragraph" w:customStyle="1" w:styleId="DB65C6E75427406492D6FD67C4A448F8">
    <w:name w:val="DB65C6E75427406492D6FD67C4A448F8"/>
  </w:style>
  <w:style w:type="paragraph" w:customStyle="1" w:styleId="0D9F52879FA946B0BB1FB24F4ED54D77">
    <w:name w:val="0D9F52879FA946B0BB1FB24F4ED54D77"/>
  </w:style>
  <w:style w:type="paragraph" w:customStyle="1" w:styleId="1E4D91B209E041C3836C47B6FD47CE8A">
    <w:name w:val="1E4D91B209E041C3836C47B6FD47CE8A"/>
  </w:style>
  <w:style w:type="paragraph" w:customStyle="1" w:styleId="EE16F8D81A224B56B8A3810A2C9CE7B4">
    <w:name w:val="EE16F8D81A224B56B8A3810A2C9CE7B4"/>
  </w:style>
  <w:style w:type="paragraph" w:customStyle="1" w:styleId="D163695D295942C9A12BF811F4D63779">
    <w:name w:val="D163695D295942C9A12BF811F4D63779"/>
  </w:style>
  <w:style w:type="paragraph" w:customStyle="1" w:styleId="B6D02EBE00C34B8BA51F246DC48A9913">
    <w:name w:val="B6D02EBE00C34B8BA51F246DC48A9913"/>
  </w:style>
  <w:style w:type="paragraph" w:customStyle="1" w:styleId="8F8AE6768A5B4EB5810687C8424D6BC0">
    <w:name w:val="8F8AE6768A5B4EB5810687C8424D6BC0"/>
  </w:style>
  <w:style w:type="paragraph" w:customStyle="1" w:styleId="4A71AB794B9E4CDC92CCF5FF9DCAFB18">
    <w:name w:val="4A71AB794B9E4CDC92CCF5FF9DCAFB18"/>
  </w:style>
  <w:style w:type="paragraph" w:customStyle="1" w:styleId="DE98209DAE5E436BBA2EC55C3B44F96D">
    <w:name w:val="DE98209DAE5E436BBA2EC55C3B44F96D"/>
  </w:style>
  <w:style w:type="paragraph" w:customStyle="1" w:styleId="ED7F30585B594F989AD068BA949806AE">
    <w:name w:val="ED7F30585B594F989AD068BA949806AE"/>
  </w:style>
  <w:style w:type="paragraph" w:customStyle="1" w:styleId="684C65C2AC714B6A85811DFD47D84742">
    <w:name w:val="684C65C2AC714B6A85811DFD47D84742"/>
  </w:style>
  <w:style w:type="paragraph" w:customStyle="1" w:styleId="E9BB9A94B550496D9E0C03A4941D3C63">
    <w:name w:val="E9BB9A94B550496D9E0C03A4941D3C63"/>
  </w:style>
  <w:style w:type="paragraph" w:customStyle="1" w:styleId="CBCA7168A6D949408BF2FFE155CB327B">
    <w:name w:val="CBCA7168A6D949408BF2FFE155CB327B"/>
  </w:style>
  <w:style w:type="paragraph" w:customStyle="1" w:styleId="5AD3320A4B4C471D80D79A98BD762AD2">
    <w:name w:val="5AD3320A4B4C471D80D79A98BD762AD2"/>
  </w:style>
  <w:style w:type="paragraph" w:customStyle="1" w:styleId="FAF9AB2E92F74807964FDFF9C6D3772D">
    <w:name w:val="FAF9AB2E92F74807964FDFF9C6D3772D"/>
  </w:style>
  <w:style w:type="paragraph" w:customStyle="1" w:styleId="4A75750362E7451FAE5226A32269E613">
    <w:name w:val="4A75750362E7451FAE5226A32269E613"/>
  </w:style>
  <w:style w:type="paragraph" w:customStyle="1" w:styleId="231C26D5B6DB4481BF0DE49FBBA64475">
    <w:name w:val="231C26D5B6DB4481BF0DE49FBBA64475"/>
  </w:style>
  <w:style w:type="paragraph" w:customStyle="1" w:styleId="D922CE63E2A1440E911A90B1CF4C062A">
    <w:name w:val="D922CE63E2A1440E911A90B1CF4C062A"/>
  </w:style>
  <w:style w:type="paragraph" w:customStyle="1" w:styleId="85B026124F3A400680FC6A3664BAD5DA">
    <w:name w:val="85B026124F3A400680FC6A3664BAD5DA"/>
  </w:style>
  <w:style w:type="paragraph" w:customStyle="1" w:styleId="F786A23DC83247368B034473ABD9D0B3">
    <w:name w:val="F786A23DC83247368B034473ABD9D0B3"/>
  </w:style>
  <w:style w:type="paragraph" w:customStyle="1" w:styleId="04EBD195043B4588B1D4C9F09B2B99B9">
    <w:name w:val="04EBD195043B4588B1D4C9F09B2B99B9"/>
  </w:style>
  <w:style w:type="paragraph" w:customStyle="1" w:styleId="E9422060571845D4B0949E9BFFC87672">
    <w:name w:val="E9422060571845D4B0949E9BFFC87672"/>
  </w:style>
  <w:style w:type="paragraph" w:customStyle="1" w:styleId="C25F187644484461B7E4523313E2D38A">
    <w:name w:val="C25F187644484461B7E4523313E2D38A"/>
  </w:style>
  <w:style w:type="paragraph" w:customStyle="1" w:styleId="9F19ABD7419444B29F81E7435C7C9F4C">
    <w:name w:val="9F19ABD7419444B29F81E7435C7C9F4C"/>
  </w:style>
  <w:style w:type="paragraph" w:customStyle="1" w:styleId="FB7FBD5F03654B91AA3ACF92AC5F16DF">
    <w:name w:val="FB7FBD5F03654B91AA3ACF92AC5F16DF"/>
  </w:style>
  <w:style w:type="paragraph" w:customStyle="1" w:styleId="09186022481443FCA3D404894CDED7EA">
    <w:name w:val="09186022481443FCA3D404894CDED7EA"/>
  </w:style>
  <w:style w:type="paragraph" w:customStyle="1" w:styleId="2A9C0DEE87C846A59C849E217378C43F">
    <w:name w:val="2A9C0DEE87C846A59C849E217378C43F"/>
    <w:rsid w:val="00AB2D26"/>
  </w:style>
  <w:style w:type="paragraph" w:customStyle="1" w:styleId="654A8E7014CD417FAA8D43239FE7C099">
    <w:name w:val="654A8E7014CD417FAA8D43239FE7C099"/>
    <w:rsid w:val="00AB2D26"/>
  </w:style>
  <w:style w:type="paragraph" w:customStyle="1" w:styleId="F2DA2033186A4D6DAF308669F8D55EA8">
    <w:name w:val="F2DA2033186A4D6DAF308669F8D55EA8"/>
    <w:rsid w:val="00AB2D26"/>
  </w:style>
  <w:style w:type="paragraph" w:customStyle="1" w:styleId="86CE75016749414EBBE1D08E07D25C69">
    <w:name w:val="86CE75016749414EBBE1D08E07D25C69"/>
    <w:rsid w:val="00AB2D26"/>
  </w:style>
  <w:style w:type="paragraph" w:customStyle="1" w:styleId="970FBFFC6008494D86C473907AA4611F">
    <w:name w:val="970FBFFC6008494D86C473907AA4611F"/>
    <w:rsid w:val="00AB2D26"/>
  </w:style>
  <w:style w:type="paragraph" w:customStyle="1" w:styleId="116B256E94824D13A1E266955C9BF62A">
    <w:name w:val="116B256E94824D13A1E266955C9BF62A"/>
    <w:rsid w:val="00AB2D26"/>
  </w:style>
  <w:style w:type="paragraph" w:customStyle="1" w:styleId="D2712518F63B4885933F6B695EBF9D3E">
    <w:name w:val="D2712518F63B4885933F6B695EBF9D3E"/>
    <w:rsid w:val="00AB2D26"/>
  </w:style>
  <w:style w:type="paragraph" w:customStyle="1" w:styleId="45711DF6E7DB4F59ABFDF0B64B7017BA">
    <w:name w:val="45711DF6E7DB4F59ABFDF0B64B7017BA"/>
    <w:rsid w:val="00AB2D26"/>
  </w:style>
  <w:style w:type="paragraph" w:customStyle="1" w:styleId="E42B229AF95C4D9AAD5EB9FE78339674">
    <w:name w:val="E42B229AF95C4D9AAD5EB9FE78339674"/>
    <w:rsid w:val="00AB2D26"/>
  </w:style>
  <w:style w:type="paragraph" w:customStyle="1" w:styleId="B207705C1724460AB82268ABFB89B809">
    <w:name w:val="B207705C1724460AB82268ABFB89B809"/>
    <w:rsid w:val="00AB2D26"/>
  </w:style>
  <w:style w:type="paragraph" w:customStyle="1" w:styleId="A0EA8C40734A4C84B618B3E0EBEE42FD">
    <w:name w:val="A0EA8C40734A4C84B618B3E0EBEE42FD"/>
    <w:rsid w:val="00AB2D26"/>
  </w:style>
  <w:style w:type="paragraph" w:customStyle="1" w:styleId="43044942FBEE4B9DB6EEA8D6542A6102">
    <w:name w:val="43044942FBEE4B9DB6EEA8D6542A6102"/>
    <w:rsid w:val="00AB2D26"/>
  </w:style>
  <w:style w:type="paragraph" w:customStyle="1" w:styleId="ABD1DA094C1A4777918B60665905F5A1">
    <w:name w:val="ABD1DA094C1A4777918B60665905F5A1"/>
    <w:rsid w:val="00AB2D26"/>
  </w:style>
  <w:style w:type="paragraph" w:customStyle="1" w:styleId="3DB935A1A4F148B4974F7C53D6789A8C">
    <w:name w:val="3DB935A1A4F148B4974F7C53D6789A8C"/>
    <w:rsid w:val="00AB2D26"/>
  </w:style>
  <w:style w:type="paragraph" w:customStyle="1" w:styleId="76D294CC2AA9442B8D642BF2FF569E5B">
    <w:name w:val="76D294CC2AA9442B8D642BF2FF569E5B"/>
    <w:rsid w:val="00AB2D26"/>
  </w:style>
  <w:style w:type="paragraph" w:customStyle="1" w:styleId="EF5D9FDEADCE44CF833844FC3AD6FA0B">
    <w:name w:val="EF5D9FDEADCE44CF833844FC3AD6FA0B"/>
    <w:rsid w:val="00AB2D26"/>
  </w:style>
  <w:style w:type="paragraph" w:customStyle="1" w:styleId="87884F0D56954D7FB92EA721934E3ABC">
    <w:name w:val="87884F0D56954D7FB92EA721934E3ABC"/>
    <w:rsid w:val="00AB2D26"/>
  </w:style>
  <w:style w:type="paragraph" w:customStyle="1" w:styleId="38B4D01263D349BB8496B980CC936B7D">
    <w:name w:val="38B4D01263D349BB8496B980CC936B7D"/>
    <w:rsid w:val="00AB2D26"/>
  </w:style>
  <w:style w:type="paragraph" w:customStyle="1" w:styleId="435356BE92A84E439ED91D2924223B7D">
    <w:name w:val="435356BE92A84E439ED91D2924223B7D"/>
    <w:rsid w:val="00AB2D26"/>
  </w:style>
  <w:style w:type="paragraph" w:customStyle="1" w:styleId="64D41C24D0A742C9BD7F597AC2EF9DC9">
    <w:name w:val="64D41C24D0A742C9BD7F597AC2EF9DC9"/>
    <w:rsid w:val="00AB2D26"/>
  </w:style>
  <w:style w:type="paragraph" w:customStyle="1" w:styleId="001FFE4DD7D1407BA3674D5F024EDC7F">
    <w:name w:val="001FFE4DD7D1407BA3674D5F024EDC7F"/>
    <w:rsid w:val="00AB2D26"/>
  </w:style>
  <w:style w:type="paragraph" w:customStyle="1" w:styleId="6DDDA0A1782B4C5286CA624679C47D82">
    <w:name w:val="6DDDA0A1782B4C5286CA624679C47D82"/>
    <w:rsid w:val="00AB2D26"/>
  </w:style>
  <w:style w:type="paragraph" w:customStyle="1" w:styleId="338DC1F2AB7C489D8CF7019EA018ABCB">
    <w:name w:val="338DC1F2AB7C489D8CF7019EA018ABCB"/>
    <w:rsid w:val="00AB2D26"/>
  </w:style>
  <w:style w:type="paragraph" w:customStyle="1" w:styleId="D1470026FB6F49E3AC9C41AD652AC73C">
    <w:name w:val="D1470026FB6F49E3AC9C41AD652AC73C"/>
    <w:rsid w:val="00AB2D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8B6184-2AC0-40E5-99D0-869A3AB29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</Template>
  <TotalTime>0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 Coordinator</dc:subject>
  <dc:creator/>
  <cp:keywords/>
  <dc:description>(509)823-7951 \\ campbelllu3@gmail.com</dc:description>
  <cp:lastModifiedBy/>
  <cp:revision>1</cp:revision>
  <dcterms:created xsi:type="dcterms:W3CDTF">2021-03-23T20:58:00Z</dcterms:created>
  <dcterms:modified xsi:type="dcterms:W3CDTF">2021-03-23T20:58:00Z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